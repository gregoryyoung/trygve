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message from another Role; that object in turn can elect to send messages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message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who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1845C8"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A604D2" w:rsidRPr="0028639B" w:rsidRDefault="00A604D2"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A604D2" w:rsidRPr="0028639B" w:rsidRDefault="00A604D2"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A604D2" w:rsidRPr="0028639B" w:rsidRDefault="00A604D2"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A604D2" w:rsidRPr="0028639B" w:rsidRDefault="00A604D2"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A604D2" w:rsidRDefault="00A604D2"/>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F96531"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077D65" w:rsidRPr="00A676D6" w:rsidRDefault="00077D65" w:rsidP="00A676D6"/>
    <w:p w:rsidR="00861EC4" w:rsidRDefault="00077D65" w:rsidP="00077D65">
      <w:pPr>
        <w:pStyle w:val="Heading2"/>
      </w:pPr>
      <w:r>
        <w:t>An example</w:t>
      </w:r>
    </w:p>
    <w:p w:rsidR="00077D65" w:rsidRPr="00861EC4" w:rsidRDefault="00077D65" w:rsidP="00861EC4"/>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286A33" w:rsidRDefault="00286A33" w:rsidP="000D4E7F"/>
    <w:p w:rsidR="000D4E7F" w:rsidRDefault="000D4E7F" w:rsidP="000D4E7F"/>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5148"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AD50B2"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r w:rsidRPr="00306C0E">
        <w:t>https://docs.oracle.com/javase/8/docs/api/java/util/</w:t>
      </w:r>
      <w:r w:rsidR="0079533B">
        <w:t>Set</w:t>
      </w:r>
      <w:r w:rsidRPr="00306C0E">
        <w: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r>
        <w:t>trygve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r>
                    <w:rPr>
                      <w:rFonts w:ascii="Courier New" w:hAnsi="Courier New"/>
                      <w:b/>
                    </w:rPr>
                    <w:t>int</w:t>
                  </w:r>
                </w:p>
              </w:tc>
              <w:tc>
                <w:tcPr>
                  <w:tcW w:w="5148" w:type="dxa"/>
                  <w:shd w:val="clear" w:color="auto" w:fill="FFFFFF" w:themeFill="background1"/>
                </w:tcPr>
                <w:p w:rsidR="00AD50B2" w:rsidRDefault="00AD50B2" w:rsidP="00370984">
                  <w:pPr>
                    <w:rPr>
                      <w:rFonts w:ascii="Courier New" w:hAnsi="Courier New"/>
                      <w:b/>
                    </w:rPr>
                  </w:pPr>
                  <w:r>
                    <w:rPr>
                      <w:rFonts w:ascii="Courier New" w:hAnsi="Courier New"/>
                      <w:b/>
                    </w:rPr>
                    <w:t>indexOf(T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5652"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E90746" w:rsidRDefault="00E90746" w:rsidP="00E90746">
      <w:r>
        <w:t>The class InputStream is a superficial interface to the Java InputStream class. It is most commonly used in conjunction with its preallocated static member of class System, System.in.</w:t>
      </w:r>
    </w:p>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E90746">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5148"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B1272F" w:rsidRDefault="00B1272F" w:rsidP="00B1272F">
      <w:r>
        <w:t>The class InputStream is a superficial interface to the Java InputStream class. It is most commonly used in conjunction with its preallocated static member of class System, System.in.</w:t>
      </w:r>
    </w:p>
    <w:p w:rsidR="00B1272F" w:rsidRDefault="00B1272F" w:rsidP="00B1272F">
      <w:r w:rsidRPr="00CF0FB1">
        <w:rPr>
          <w:b/>
        </w:rPr>
        <w:t>Since</w:t>
      </w:r>
      <w:r>
        <w:t>:</w:t>
      </w:r>
    </w:p>
    <w:p w:rsidR="00B1272F" w:rsidRDefault="00B1272F" w:rsidP="00B1272F"/>
    <w:p w:rsidR="00B1272F" w:rsidRDefault="00B1272F" w:rsidP="00B1272F">
      <w:pPr>
        <w:ind w:firstLine="360"/>
      </w:pPr>
      <w:r>
        <w:t>trygve 1.5</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0F3C7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0F3C79" w:rsidRPr="00CF0FB1">
              <w:tc>
                <w:tcPr>
                  <w:tcW w:w="10800"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800"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1272F">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1272F" w:rsidRPr="00CF0FB1">
              <w:tc>
                <w:tcPr>
                  <w:tcW w:w="5652" w:type="dxa"/>
                  <w:shd w:val="clear" w:color="000000" w:fill="AFDDF7" w:themeFill="background2" w:themeFillTint="66"/>
                </w:tcPr>
                <w:p w:rsidR="00B1272F" w:rsidRPr="00CF0FB1" w:rsidRDefault="00B1272F" w:rsidP="00F053F9">
                  <w:pPr>
                    <w:rPr>
                      <w:b/>
                    </w:rPr>
                  </w:pPr>
                  <w:r>
                    <w:rPr>
                      <w:b/>
                    </w:rPr>
                    <w:t>Modifier and Type</w:t>
                  </w:r>
                </w:p>
              </w:tc>
              <w:tc>
                <w:tcPr>
                  <w:tcW w:w="5148"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565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148"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565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148"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5652" w:type="dxa"/>
                  <w:shd w:val="solid" w:color="D9D9D9" w:themeColor="background1" w:themeShade="D9" w:fill="FFFFFF"/>
                </w:tcPr>
                <w:p w:rsidR="000F3C79" w:rsidRDefault="000F3C79" w:rsidP="00F053F9">
                  <w:pPr>
                    <w:rPr>
                      <w:rFonts w:ascii="Courier New" w:hAnsi="Courier New"/>
                      <w:b/>
                    </w:rPr>
                  </w:pPr>
                </w:p>
              </w:tc>
              <w:tc>
                <w:tcPr>
                  <w:tcW w:w="5148"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04D2" w:rsidRDefault="00A604D2">
      <w:r>
        <w:separator/>
      </w:r>
    </w:p>
  </w:endnote>
  <w:endnote w:type="continuationSeparator" w:id="0">
    <w:p w:rsidR="00A604D2" w:rsidRDefault="00A604D2">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04D2" w:rsidRDefault="00A604D2">
      <w:r>
        <w:separator/>
      </w:r>
    </w:p>
  </w:footnote>
  <w:footnote w:type="continuationSeparator" w:id="0">
    <w:p w:rsidR="00A604D2" w:rsidRDefault="00A604D2">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A604D2">
      <w:tc>
        <w:tcPr>
          <w:tcW w:w="5493" w:type="dxa"/>
        </w:tcPr>
        <w:p w:rsidR="00A604D2" w:rsidRDefault="00A604D2">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A604D2" w:rsidRDefault="00A604D2" w:rsidP="00720DCA">
              <w:pPr>
                <w:pStyle w:val="Header"/>
              </w:pPr>
              <w:r>
                <w:t>the trygve programming language</w:t>
              </w:r>
            </w:p>
          </w:sdtContent>
        </w:sdt>
        <w:p w:rsidR="00A604D2" w:rsidRDefault="00A604D2">
          <w:pPr>
            <w:pStyle w:val="Header"/>
          </w:pPr>
          <w:fldSimple w:instr=" page ">
            <w:r w:rsidR="005F1762">
              <w:rPr>
                <w:noProof/>
              </w:rPr>
              <w:t>37</w:t>
            </w:r>
          </w:fldSimple>
        </w:p>
      </w:tc>
    </w:tr>
  </w:tbl>
  <w:p w:rsidR="00A604D2" w:rsidRDefault="00A604D2"/>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A604D2">
      <w:tc>
        <w:tcPr>
          <w:tcW w:w="5493" w:type="dxa"/>
        </w:tcPr>
        <w:p w:rsidR="00A604D2" w:rsidRDefault="00A604D2">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A604D2" w:rsidRDefault="00A604D2">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276CBF">
            <w:t>Gertrud&amp;Cope</w:t>
          </w:r>
          <w:r>
            <w:fldChar w:fldCharType="end"/>
          </w:r>
        </w:p>
        <w:p w:rsidR="00A604D2" w:rsidRDefault="00A604D2">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276CBF">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276CBF">
            <w:t>Espergærde,</w:t>
          </w:r>
          <w:r w:rsidR="00276CBF">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276CBF">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276CBF">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276CBF">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276CBF">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276CBF">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276CBF">
            <w:t>[Web Address]</w:t>
          </w:r>
          <w:r>
            <w:fldChar w:fldCharType="end"/>
          </w:r>
        </w:p>
      </w:tc>
    </w:tr>
  </w:tbl>
  <w:p w:rsidR="00A604D2" w:rsidRDefault="00A604D2"/>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77D65"/>
    <w:rsid w:val="000909F1"/>
    <w:rsid w:val="00097BBC"/>
    <w:rsid w:val="000A0D18"/>
    <w:rsid w:val="000A3279"/>
    <w:rsid w:val="000A6CEB"/>
    <w:rsid w:val="000B1A2D"/>
    <w:rsid w:val="000B318D"/>
    <w:rsid w:val="000D4E7F"/>
    <w:rsid w:val="000F3C79"/>
    <w:rsid w:val="001140AE"/>
    <w:rsid w:val="00131952"/>
    <w:rsid w:val="0013206B"/>
    <w:rsid w:val="00133327"/>
    <w:rsid w:val="001378CF"/>
    <w:rsid w:val="00145DA7"/>
    <w:rsid w:val="00154727"/>
    <w:rsid w:val="00155F6E"/>
    <w:rsid w:val="00161322"/>
    <w:rsid w:val="001706DA"/>
    <w:rsid w:val="0017745C"/>
    <w:rsid w:val="00177C97"/>
    <w:rsid w:val="001803A8"/>
    <w:rsid w:val="001845C8"/>
    <w:rsid w:val="001A5EEF"/>
    <w:rsid w:val="001B0EE0"/>
    <w:rsid w:val="001B5B35"/>
    <w:rsid w:val="001D0D50"/>
    <w:rsid w:val="001D1CE1"/>
    <w:rsid w:val="001D652F"/>
    <w:rsid w:val="001E4FDA"/>
    <w:rsid w:val="001F421D"/>
    <w:rsid w:val="00212B96"/>
    <w:rsid w:val="00214209"/>
    <w:rsid w:val="00216009"/>
    <w:rsid w:val="00220FE3"/>
    <w:rsid w:val="00234981"/>
    <w:rsid w:val="002456D3"/>
    <w:rsid w:val="0025759D"/>
    <w:rsid w:val="00267F71"/>
    <w:rsid w:val="00276CBF"/>
    <w:rsid w:val="002771CA"/>
    <w:rsid w:val="00281E45"/>
    <w:rsid w:val="0028639B"/>
    <w:rsid w:val="00286A33"/>
    <w:rsid w:val="002C50E9"/>
    <w:rsid w:val="002D0680"/>
    <w:rsid w:val="002F3456"/>
    <w:rsid w:val="002F56E2"/>
    <w:rsid w:val="002F75E8"/>
    <w:rsid w:val="00306C0E"/>
    <w:rsid w:val="00313F28"/>
    <w:rsid w:val="003150B0"/>
    <w:rsid w:val="003373A7"/>
    <w:rsid w:val="00366BE9"/>
    <w:rsid w:val="00370039"/>
    <w:rsid w:val="00370984"/>
    <w:rsid w:val="00371E43"/>
    <w:rsid w:val="003866B1"/>
    <w:rsid w:val="0039231E"/>
    <w:rsid w:val="003A0596"/>
    <w:rsid w:val="003A73E7"/>
    <w:rsid w:val="003D0A8B"/>
    <w:rsid w:val="003D3651"/>
    <w:rsid w:val="003E4C11"/>
    <w:rsid w:val="003F57FF"/>
    <w:rsid w:val="003F622C"/>
    <w:rsid w:val="0041156F"/>
    <w:rsid w:val="00414D85"/>
    <w:rsid w:val="00422BA5"/>
    <w:rsid w:val="00434586"/>
    <w:rsid w:val="004437AE"/>
    <w:rsid w:val="00450822"/>
    <w:rsid w:val="0047292F"/>
    <w:rsid w:val="004830F6"/>
    <w:rsid w:val="004B5888"/>
    <w:rsid w:val="004B6AAC"/>
    <w:rsid w:val="004C11D9"/>
    <w:rsid w:val="004C48F6"/>
    <w:rsid w:val="004C6383"/>
    <w:rsid w:val="004C6434"/>
    <w:rsid w:val="004C7C01"/>
    <w:rsid w:val="004D09F6"/>
    <w:rsid w:val="004D1020"/>
    <w:rsid w:val="004F2EEF"/>
    <w:rsid w:val="004F678A"/>
    <w:rsid w:val="00514DBB"/>
    <w:rsid w:val="00573E3C"/>
    <w:rsid w:val="005A2494"/>
    <w:rsid w:val="005B4CCF"/>
    <w:rsid w:val="005C0497"/>
    <w:rsid w:val="005E7F28"/>
    <w:rsid w:val="005F1762"/>
    <w:rsid w:val="0060043D"/>
    <w:rsid w:val="0060202D"/>
    <w:rsid w:val="00606DBC"/>
    <w:rsid w:val="00625F53"/>
    <w:rsid w:val="00634155"/>
    <w:rsid w:val="006350CE"/>
    <w:rsid w:val="006360A5"/>
    <w:rsid w:val="0064098E"/>
    <w:rsid w:val="006562AE"/>
    <w:rsid w:val="006770BC"/>
    <w:rsid w:val="00683BA4"/>
    <w:rsid w:val="006A0A88"/>
    <w:rsid w:val="006A520E"/>
    <w:rsid w:val="006D1F22"/>
    <w:rsid w:val="006F1110"/>
    <w:rsid w:val="006F246B"/>
    <w:rsid w:val="00705925"/>
    <w:rsid w:val="007061EB"/>
    <w:rsid w:val="00720DCA"/>
    <w:rsid w:val="007265DC"/>
    <w:rsid w:val="00731E60"/>
    <w:rsid w:val="00734594"/>
    <w:rsid w:val="00741B2E"/>
    <w:rsid w:val="00750440"/>
    <w:rsid w:val="00752952"/>
    <w:rsid w:val="0075483D"/>
    <w:rsid w:val="00754BE9"/>
    <w:rsid w:val="00790934"/>
    <w:rsid w:val="0079533B"/>
    <w:rsid w:val="007A106D"/>
    <w:rsid w:val="007A33CF"/>
    <w:rsid w:val="007A3687"/>
    <w:rsid w:val="007B07F7"/>
    <w:rsid w:val="007C4110"/>
    <w:rsid w:val="007F6FA2"/>
    <w:rsid w:val="00813F18"/>
    <w:rsid w:val="00816B68"/>
    <w:rsid w:val="00831104"/>
    <w:rsid w:val="008322E9"/>
    <w:rsid w:val="00835565"/>
    <w:rsid w:val="00847EF3"/>
    <w:rsid w:val="008560F8"/>
    <w:rsid w:val="0085785B"/>
    <w:rsid w:val="008614E4"/>
    <w:rsid w:val="00861EC4"/>
    <w:rsid w:val="008670EE"/>
    <w:rsid w:val="00882520"/>
    <w:rsid w:val="0088739B"/>
    <w:rsid w:val="008A2419"/>
    <w:rsid w:val="008A7746"/>
    <w:rsid w:val="008B0AD0"/>
    <w:rsid w:val="008C454F"/>
    <w:rsid w:val="008F7206"/>
    <w:rsid w:val="00933AA0"/>
    <w:rsid w:val="0095502D"/>
    <w:rsid w:val="00970827"/>
    <w:rsid w:val="009730D4"/>
    <w:rsid w:val="00992016"/>
    <w:rsid w:val="0099488E"/>
    <w:rsid w:val="009A23F8"/>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30E29"/>
    <w:rsid w:val="00A31917"/>
    <w:rsid w:val="00A44327"/>
    <w:rsid w:val="00A47B52"/>
    <w:rsid w:val="00A604D2"/>
    <w:rsid w:val="00A60A71"/>
    <w:rsid w:val="00A65B26"/>
    <w:rsid w:val="00A676D6"/>
    <w:rsid w:val="00A8594F"/>
    <w:rsid w:val="00A91854"/>
    <w:rsid w:val="00A978D0"/>
    <w:rsid w:val="00AC3E66"/>
    <w:rsid w:val="00AC437B"/>
    <w:rsid w:val="00AD3CF8"/>
    <w:rsid w:val="00AD3D77"/>
    <w:rsid w:val="00AD50B2"/>
    <w:rsid w:val="00AD545B"/>
    <w:rsid w:val="00AD73BF"/>
    <w:rsid w:val="00B0396B"/>
    <w:rsid w:val="00B07ADC"/>
    <w:rsid w:val="00B1272F"/>
    <w:rsid w:val="00B23D63"/>
    <w:rsid w:val="00B24157"/>
    <w:rsid w:val="00B27197"/>
    <w:rsid w:val="00B379D9"/>
    <w:rsid w:val="00B41A61"/>
    <w:rsid w:val="00B41C93"/>
    <w:rsid w:val="00B54F5B"/>
    <w:rsid w:val="00B646C8"/>
    <w:rsid w:val="00B65BDC"/>
    <w:rsid w:val="00B728B5"/>
    <w:rsid w:val="00B77FAE"/>
    <w:rsid w:val="00B81612"/>
    <w:rsid w:val="00B961A9"/>
    <w:rsid w:val="00BA1527"/>
    <w:rsid w:val="00BB06D3"/>
    <w:rsid w:val="00BC11A2"/>
    <w:rsid w:val="00BC29A7"/>
    <w:rsid w:val="00BC472D"/>
    <w:rsid w:val="00BC7E3C"/>
    <w:rsid w:val="00BD0387"/>
    <w:rsid w:val="00BF2BC3"/>
    <w:rsid w:val="00BF4F8F"/>
    <w:rsid w:val="00BF759C"/>
    <w:rsid w:val="00C045D5"/>
    <w:rsid w:val="00C27868"/>
    <w:rsid w:val="00C4661E"/>
    <w:rsid w:val="00C53426"/>
    <w:rsid w:val="00C70AE6"/>
    <w:rsid w:val="00C97610"/>
    <w:rsid w:val="00CB01AE"/>
    <w:rsid w:val="00CB7567"/>
    <w:rsid w:val="00CC0149"/>
    <w:rsid w:val="00CF0FB1"/>
    <w:rsid w:val="00D00265"/>
    <w:rsid w:val="00D00922"/>
    <w:rsid w:val="00D02A1F"/>
    <w:rsid w:val="00D05943"/>
    <w:rsid w:val="00D0666B"/>
    <w:rsid w:val="00D101A5"/>
    <w:rsid w:val="00D10E59"/>
    <w:rsid w:val="00D17B99"/>
    <w:rsid w:val="00D32B4F"/>
    <w:rsid w:val="00D409DE"/>
    <w:rsid w:val="00D41D5F"/>
    <w:rsid w:val="00D5209A"/>
    <w:rsid w:val="00D6055A"/>
    <w:rsid w:val="00D65F1D"/>
    <w:rsid w:val="00D736B1"/>
    <w:rsid w:val="00D77A04"/>
    <w:rsid w:val="00D83D4F"/>
    <w:rsid w:val="00D84CA9"/>
    <w:rsid w:val="00DA3031"/>
    <w:rsid w:val="00DB0FB9"/>
    <w:rsid w:val="00DC6D68"/>
    <w:rsid w:val="00DC7205"/>
    <w:rsid w:val="00DE53DB"/>
    <w:rsid w:val="00DE64E4"/>
    <w:rsid w:val="00DE7AD0"/>
    <w:rsid w:val="00DF2E25"/>
    <w:rsid w:val="00DF6589"/>
    <w:rsid w:val="00E01A0A"/>
    <w:rsid w:val="00E17E87"/>
    <w:rsid w:val="00E203C6"/>
    <w:rsid w:val="00E26F12"/>
    <w:rsid w:val="00E42B05"/>
    <w:rsid w:val="00E55AA7"/>
    <w:rsid w:val="00E608CA"/>
    <w:rsid w:val="00E6161D"/>
    <w:rsid w:val="00E84054"/>
    <w:rsid w:val="00E90746"/>
    <w:rsid w:val="00EA6FAE"/>
    <w:rsid w:val="00EB23CB"/>
    <w:rsid w:val="00EB2B65"/>
    <w:rsid w:val="00EC4485"/>
    <w:rsid w:val="00ED3679"/>
    <w:rsid w:val="00F053F9"/>
    <w:rsid w:val="00F14C0D"/>
    <w:rsid w:val="00F33C2C"/>
    <w:rsid w:val="00F42D03"/>
    <w:rsid w:val="00F452D5"/>
    <w:rsid w:val="00F5029F"/>
    <w:rsid w:val="00F71E26"/>
    <w:rsid w:val="00F7418D"/>
    <w:rsid w:val="00F772DB"/>
    <w:rsid w:val="00F851E5"/>
    <w:rsid w:val="00F96531"/>
    <w:rsid w:val="00FA1866"/>
    <w:rsid w:val="00FA6885"/>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74F5B"/>
    <w:rsid w:val="001A08B9"/>
    <w:rsid w:val="001B78F2"/>
    <w:rsid w:val="00395FC1"/>
    <w:rsid w:val="003C07DD"/>
    <w:rsid w:val="003F2F9A"/>
    <w:rsid w:val="004C6E0D"/>
    <w:rsid w:val="005056C8"/>
    <w:rsid w:val="005F1868"/>
    <w:rsid w:val="006A6B27"/>
    <w:rsid w:val="007D5CCD"/>
    <w:rsid w:val="007D619C"/>
    <w:rsid w:val="0085683B"/>
    <w:rsid w:val="008638D8"/>
    <w:rsid w:val="00BC772E"/>
    <w:rsid w:val="00D90BAC"/>
    <w:rsid w:val="00DB296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201</TotalTime>
  <Pages>77</Pages>
  <Words>19703</Words>
  <Characters>112312</Characters>
  <Application>Microsoft Macintosh Word</Application>
  <DocSecurity>0</DocSecurity>
  <Lines>935</Lines>
  <Paragraphs>224</Paragraphs>
  <ScaleCrop>false</ScaleCrop>
  <Manager/>
  <Company/>
  <LinksUpToDate>false</LinksUpToDate>
  <CharactersWithSpaces>137927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39</cp:revision>
  <dcterms:created xsi:type="dcterms:W3CDTF">2016-01-21T09:03:00Z</dcterms:created>
  <dcterms:modified xsi:type="dcterms:W3CDTF">2016-02-17T21:28:00Z</dcterms:modified>
  <cp:category/>
</cp:coreProperties>
</file>